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:rsidR="00B764FD" w:rsidRDefault="00A50A2B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  <w:r w:rsidR="00B764FD">
        <w:rPr>
          <w:sz w:val="24"/>
          <w:szCs w:val="24"/>
        </w:rPr>
        <w:t xml:space="preserve"> mkdir command used to create directory,</w:t>
      </w:r>
    </w:p>
    <w:p w:rsidR="00A50A2B" w:rsidRDefault="00B764FD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mv command used to rename file</w:t>
      </w:r>
    </w:p>
    <w:p w:rsidR="00A50A2B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98pt;visibility:visible">
            <v:imagedata r:id="rId4" o:title=""/>
          </v:shape>
        </w:pic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/etc/passwd.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 w:rsidR="00A50A2B" w:rsidRDefault="00A50A2B">
      <w:pPr>
        <w:spacing w:before="240" w:line="360" w:lineRule="auto"/>
        <w:rPr>
          <w:sz w:val="24"/>
          <w:szCs w:val="24"/>
        </w:rPr>
      </w:pPr>
    </w:p>
    <w:p w:rsidR="00A50A2B" w:rsidRDefault="00A50A2B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  <w:r w:rsidR="00B764FD">
        <w:rPr>
          <w:sz w:val="24"/>
          <w:szCs w:val="24"/>
        </w:rPr>
        <w:t xml:space="preserve"> cat command used to get </w:t>
      </w:r>
      <w:r w:rsidR="00EF24DE">
        <w:rPr>
          <w:sz w:val="24"/>
          <w:szCs w:val="24"/>
        </w:rPr>
        <w:t>data from file or use to read text from file. Head and Tail command give us facility to read lines of file either top or bottom.</w:t>
      </w:r>
    </w:p>
    <w:p w:rsidR="00A50A2B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lastRenderedPageBreak/>
        <w:pict>
          <v:shape id="_x0000_i1026" type="#_x0000_t75" style="width:468.6pt;height:369.6pt;visibility:visible">
            <v:imagedata r:id="rId5" o:title=""/>
          </v:shape>
        </w:pict>
      </w:r>
    </w:p>
    <w:p w:rsidR="00A50A2B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27" type="#_x0000_t75" style="width:468pt;height:117.6pt;visibility:visible">
            <v:imagedata r:id="rId6" o:title=""/>
          </v:shape>
        </w:pict>
      </w:r>
    </w:p>
    <w:p w:rsidR="00A50A2B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28" type="#_x0000_t75" style="width:468pt;height:96pt;visibility:visible">
            <v:imagedata r:id="rId7" o:title=""/>
          </v:shape>
        </w:pict>
      </w:r>
    </w:p>
    <w:p w:rsidR="00A50A2B" w:rsidRDefault="00A50A2B">
      <w:pPr>
        <w:spacing w:before="240" w:line="360" w:lineRule="auto"/>
        <w:rPr>
          <w:sz w:val="24"/>
          <w:szCs w:val="24"/>
        </w:rPr>
      </w:pPr>
    </w:p>
    <w:p w:rsidR="00B568F4" w:rsidRDefault="00B568F4">
      <w:pPr>
        <w:spacing w:before="240" w:line="360" w:lineRule="auto"/>
        <w:rPr>
          <w:sz w:val="24"/>
          <w:szCs w:val="24"/>
        </w:rPr>
      </w:pP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/etc/passwd.</w:t>
      </w:r>
    </w:p>
    <w:p w:rsidR="00B764FD" w:rsidRDefault="00B764FD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  <w:r w:rsidR="00EF24DE">
        <w:rPr>
          <w:sz w:val="24"/>
          <w:szCs w:val="24"/>
        </w:rPr>
        <w:t xml:space="preserve"> grep command allows to filter out specific text (search specific text or pattern) from file.</w:t>
      </w:r>
    </w:p>
    <w:p w:rsidR="00B764FD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29" type="#_x0000_t75" style="width:468pt;height:85.2pt;visibility:visible">
            <v:imagedata r:id="rId8" o:title=""/>
          </v:shape>
        </w:pict>
      </w:r>
    </w:p>
    <w:p w:rsidR="00B568F4" w:rsidRDefault="00B568F4">
      <w:pPr>
        <w:spacing w:before="240" w:line="360" w:lineRule="auto"/>
        <w:rPr>
          <w:sz w:val="24"/>
          <w:szCs w:val="24"/>
        </w:rPr>
      </w:pP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Compress the test_dir directory into a file named test_dir.zip using zip.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</w:p>
    <w:p w:rsidR="00B568F4" w:rsidRDefault="00EF24D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</w:p>
    <w:p w:rsidR="00EF24DE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30" type="#_x0000_t75" style="width:468pt;height:105.6pt;visibility:visible">
            <v:imagedata r:id="rId9" o:title=""/>
          </v:shape>
        </w:pict>
      </w:r>
    </w:p>
    <w:p w:rsidR="002124F8" w:rsidRDefault="002124F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After running command sudo apt install zip unzip issue resolved.</w:t>
      </w:r>
    </w:p>
    <w:p w:rsidR="003F7A52" w:rsidRDefault="003F7A52">
      <w:pPr>
        <w:spacing w:before="240" w:line="360" w:lineRule="auto"/>
        <w:rPr>
          <w:sz w:val="24"/>
          <w:szCs w:val="24"/>
        </w:rPr>
      </w:pPr>
    </w:p>
    <w:p w:rsidR="00B568F4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lastRenderedPageBreak/>
        <w:pict>
          <v:shape id="_x0000_i1031" type="#_x0000_t75" style="width:6in;height:101.4pt;visibility:visible">
            <v:imagedata r:id="rId10" o:title=""/>
          </v:shape>
        </w:pict>
      </w:r>
    </w:p>
    <w:p w:rsidR="003F7A52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32" type="#_x0000_t75" style="width:468pt;height:267.6pt;visibility:visible">
            <v:imagedata r:id="rId11" o:title=""/>
          </v:shape>
        </w:pic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12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:rsidR="00E53628" w:rsidRDefault="00E53628">
      <w:pPr>
        <w:spacing w:before="240" w:line="360" w:lineRule="auto"/>
        <w:rPr>
          <w:sz w:val="24"/>
          <w:szCs w:val="24"/>
        </w:rPr>
      </w:pPr>
    </w:p>
    <w:p w:rsidR="00E53628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33" type="#_x0000_t75" style="width:417.6pt;height:138.6pt;visibility:visible">
            <v:imagedata r:id="rId13" o:title=""/>
          </v:shape>
        </w:pict>
      </w:r>
    </w:p>
    <w:p w:rsidR="00B568F4" w:rsidRDefault="00B568F4">
      <w:pPr>
        <w:rPr>
          <w:sz w:val="24"/>
          <w:szCs w:val="24"/>
        </w:rPr>
      </w:pPr>
    </w:p>
    <w:p w:rsidR="00B568F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file named secure.txt and change its permissions to read-only for everyone using chmod.</w:t>
      </w:r>
    </w:p>
    <w:p w:rsidR="00E53628" w:rsidRDefault="00E5362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  <w:r w:rsidR="00414270">
        <w:rPr>
          <w:sz w:val="24"/>
          <w:szCs w:val="24"/>
        </w:rPr>
        <w:t xml:space="preserve"> In numeric mode number 4 is used for read permission, and 444 is set Read permission for owner, group and others. </w:t>
      </w:r>
    </w:p>
    <w:p w:rsidR="00E53628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pict>
          <v:shape id="_x0000_i1034" type="#_x0000_t75" style="width:468pt;height:241.8pt;visibility:visible">
            <v:imagedata r:id="rId14" o:title=""/>
          </v:shape>
        </w:pict>
      </w:r>
    </w:p>
    <w:p w:rsidR="00B568F4" w:rsidRDefault="00B568F4">
      <w:pPr>
        <w:rPr>
          <w:sz w:val="24"/>
          <w:szCs w:val="24"/>
        </w:rPr>
      </w:pPr>
    </w:p>
    <w:p w:rsidR="00B568F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:rsidR="00B568F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:rsidR="009D398D" w:rsidRDefault="009D398D">
      <w:pPr>
        <w:spacing w:before="240" w:line="360" w:lineRule="auto"/>
        <w:rPr>
          <w:sz w:val="24"/>
          <w:szCs w:val="24"/>
        </w:rPr>
      </w:pPr>
      <w:r w:rsidRPr="009D398D">
        <w:rPr>
          <w:noProof/>
          <w:sz w:val="24"/>
          <w:szCs w:val="24"/>
        </w:rPr>
        <w:lastRenderedPageBreak/>
        <w:pict>
          <v:shape id="_x0000_i1035" type="#_x0000_t75" style="width:468pt;height:271.2pt;visibility:visible">
            <v:imagedata r:id="rId15" o:title=""/>
          </v:shape>
        </w:pict>
      </w:r>
    </w:p>
    <w:p w:rsidR="00B568F4" w:rsidRDefault="00B568F4">
      <w:pPr>
        <w:rPr>
          <w:sz w:val="24"/>
          <w:szCs w:val="24"/>
        </w:rPr>
      </w:pPr>
    </w:p>
    <w:p w:rsidR="00B568F4" w:rsidRDefault="00B568F4">
      <w:pPr>
        <w:rPr>
          <w:sz w:val="24"/>
          <w:szCs w:val="24"/>
        </w:rPr>
      </w:pPr>
    </w:p>
    <w:p w:rsidR="00B568F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 github repo link</w:t>
      </w:r>
    </w:p>
    <w:sectPr w:rsidR="00B568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E32BD1B1-336D-4304-9AFD-0A38F49EBD1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64E41AB-2E38-4C46-87DC-2CFEACA4C5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ttachedTemplate r:id="rId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1B4"/>
    <w:rsid w:val="002124F8"/>
    <w:rsid w:val="003F7A52"/>
    <w:rsid w:val="00414270"/>
    <w:rsid w:val="008D0A70"/>
    <w:rsid w:val="009561B4"/>
    <w:rsid w:val="009D398D"/>
    <w:rsid w:val="00A50A2B"/>
    <w:rsid w:val="00B568F4"/>
    <w:rsid w:val="00B764FD"/>
    <w:rsid w:val="00E53628"/>
    <w:rsid w:val="00EF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831B3E-E80D-4A2F-8B74-1061BFB2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example.com/sample.tx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nde\Documents\Custom%20Office%20Templates\Linux%20Basics%20assign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Linux Basics assignment</Template>
  <TotalTime>1</TotalTime>
  <Pages>6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Links>
    <vt:vector size="6" baseType="variant">
      <vt:variant>
        <vt:i4>7471227</vt:i4>
      </vt:variant>
      <vt:variant>
        <vt:i4>0</vt:i4>
      </vt:variant>
      <vt:variant>
        <vt:i4>0</vt:i4>
      </vt:variant>
      <vt:variant>
        <vt:i4>5</vt:i4>
      </vt:variant>
      <vt:variant>
        <vt:lpwstr>https://example.com/sample.txt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Pande</dc:creator>
  <cp:keywords/>
  <cp:lastModifiedBy>Yogesh Pande</cp:lastModifiedBy>
  <cp:revision>1</cp:revision>
  <dcterms:created xsi:type="dcterms:W3CDTF">2026-03-28T16:32:00Z</dcterms:created>
  <dcterms:modified xsi:type="dcterms:W3CDTF">2026-03-28T16:33:00Z</dcterms:modified>
</cp:coreProperties>
</file>